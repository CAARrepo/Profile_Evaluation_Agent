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2B61" w14:textId="032FD718" w:rsidR="00816216" w:rsidRDefault="00A43500" w:rsidP="00141A4C">
      <w:pPr>
        <w:pStyle w:val="Title"/>
      </w:pPr>
      <w:r>
        <w:t>Duygu Taskin</w:t>
      </w:r>
    </w:p>
    <w:p w14:paraId="4FBF2358" w14:textId="3EA9C9E6" w:rsidR="00141A4C" w:rsidRDefault="008973D8" w:rsidP="00141A4C">
      <w:r>
        <w:t>San Diego</w:t>
      </w:r>
      <w:r w:rsidR="00A43500">
        <w:t>, CA</w:t>
      </w:r>
      <w:r w:rsidR="00141A4C">
        <w:t> | </w:t>
      </w:r>
      <w:r w:rsidR="00A43500">
        <w:t>8585683421</w:t>
      </w:r>
      <w:r w:rsidR="00141A4C">
        <w:t> | </w:t>
      </w:r>
      <w:hyperlink r:id="rId8" w:history="1">
        <w:r w:rsidR="003810F0" w:rsidRPr="00611FCB">
          <w:rPr>
            <w:rStyle w:val="Hyperlink"/>
          </w:rPr>
          <w:t>duygutaskinn@hotmail.com</w:t>
        </w:r>
      </w:hyperlink>
    </w:p>
    <w:p w14:paraId="1EF88ED0" w14:textId="6B4F5752" w:rsidR="003810F0" w:rsidRDefault="003810F0" w:rsidP="00141A4C">
      <w:r>
        <w:t>Eligible to work with any employer without any sponsorship.</w:t>
      </w:r>
    </w:p>
    <w:p w14:paraId="6E431812" w14:textId="1E886650" w:rsidR="00A43500" w:rsidRDefault="00000000" w:rsidP="00A43500">
      <w:pPr>
        <w:pStyle w:val="Heading1"/>
      </w:pPr>
      <w:sdt>
        <w:sdtPr>
          <w:alias w:val="Objective:"/>
          <w:tag w:val="Objective:"/>
          <w:id w:val="-731932020"/>
          <w:placeholder>
            <w:docPart w:val="D7814F95BE414BB7B0AE1692EFB72E2B"/>
          </w:placeholder>
          <w:temporary/>
          <w:showingPlcHdr/>
          <w15:appearance w15:val="hidden"/>
        </w:sdtPr>
        <w:sdtContent>
          <w:r w:rsidR="009D5933">
            <w:t>Objective</w:t>
          </w:r>
        </w:sdtContent>
      </w:sdt>
    </w:p>
    <w:p w14:paraId="2A619A08" w14:textId="7D6368A3" w:rsidR="006270A9" w:rsidRDefault="00A43500" w:rsidP="00A43500">
      <w:r w:rsidRPr="0040690D">
        <w:t xml:space="preserve">Result-oriented and knowledgeable in finance and </w:t>
      </w:r>
      <w:r w:rsidR="00E226E4" w:rsidRPr="0040690D">
        <w:t>sales as</w:t>
      </w:r>
      <w:r w:rsidRPr="0040690D">
        <w:t xml:space="preserve"> </w:t>
      </w:r>
      <w:r w:rsidR="00E153EC">
        <w:t xml:space="preserve">a </w:t>
      </w:r>
      <w:r w:rsidRPr="0040690D">
        <w:t xml:space="preserve">Revenue Management and Pricing Executive with </w:t>
      </w:r>
      <w:r w:rsidR="008973D8">
        <w:t xml:space="preserve">7 </w:t>
      </w:r>
      <w:r w:rsidRPr="0040690D">
        <w:t>years of extensive experience in</w:t>
      </w:r>
      <w:r w:rsidR="00E153EC">
        <w:t xml:space="preserve"> the</w:t>
      </w:r>
      <w:r w:rsidRPr="0040690D">
        <w:t xml:space="preserve"> US and Europe.</w:t>
      </w:r>
    </w:p>
    <w:sdt>
      <w:sdtPr>
        <w:alias w:val="Education:"/>
        <w:tag w:val="Education:"/>
        <w:id w:val="807127995"/>
        <w:placeholder>
          <w:docPart w:val="FF36083BFAE3411AB4A7DA6BE3B243F5"/>
        </w:placeholder>
        <w:temporary/>
        <w:showingPlcHdr/>
        <w15:appearance w15:val="hidden"/>
      </w:sdtPr>
      <w:sdtContent>
        <w:p w14:paraId="6D286EB9" w14:textId="79915E77" w:rsidR="00A43500" w:rsidRDefault="009D5933" w:rsidP="0003597E">
          <w:pPr>
            <w:pStyle w:val="Heading1"/>
          </w:pPr>
          <w:r>
            <w:t>Education</w:t>
          </w:r>
        </w:p>
      </w:sdtContent>
    </w:sdt>
    <w:p w14:paraId="432C9B1B" w14:textId="0FC66AEE" w:rsidR="00A43500" w:rsidRDefault="00A43500" w:rsidP="00A43500">
      <w:pPr>
        <w:pStyle w:val="Default"/>
        <w:rPr>
          <w:sz w:val="21"/>
          <w:szCs w:val="21"/>
        </w:rPr>
      </w:pPr>
      <w:r>
        <w:rPr>
          <w:b/>
          <w:bCs/>
          <w:sz w:val="21"/>
          <w:szCs w:val="21"/>
        </w:rPr>
        <w:t>Doctoral Degree in Business Administration</w:t>
      </w:r>
    </w:p>
    <w:p w14:paraId="214723DE" w14:textId="77777777" w:rsidR="00A43500" w:rsidRDefault="00A43500" w:rsidP="00A43500">
      <w:pPr>
        <w:pStyle w:val="Default"/>
        <w:rPr>
          <w:sz w:val="18"/>
          <w:szCs w:val="18"/>
        </w:rPr>
      </w:pPr>
      <w:r>
        <w:rPr>
          <w:sz w:val="18"/>
          <w:szCs w:val="18"/>
        </w:rPr>
        <w:t>Westcliff University - Irvine, CA</w:t>
      </w:r>
    </w:p>
    <w:p w14:paraId="4137B2F2" w14:textId="77777777" w:rsidR="00A43500" w:rsidRDefault="00A43500" w:rsidP="00A43500">
      <w:pPr>
        <w:pStyle w:val="Default"/>
        <w:rPr>
          <w:color w:val="656565"/>
          <w:sz w:val="18"/>
          <w:szCs w:val="18"/>
        </w:rPr>
      </w:pPr>
      <w:r>
        <w:rPr>
          <w:color w:val="656565"/>
          <w:sz w:val="18"/>
          <w:szCs w:val="18"/>
        </w:rPr>
        <w:t>December 2021 to Present</w:t>
      </w:r>
    </w:p>
    <w:p w14:paraId="67BEC56C" w14:textId="77777777" w:rsidR="00A43500" w:rsidRDefault="00A43500" w:rsidP="00A43500">
      <w:pPr>
        <w:pStyle w:val="Default"/>
        <w:rPr>
          <w:color w:val="656565"/>
          <w:sz w:val="18"/>
          <w:szCs w:val="18"/>
        </w:rPr>
      </w:pPr>
    </w:p>
    <w:p w14:paraId="1CA8A192" w14:textId="7D3E7955" w:rsidR="00A43500" w:rsidRDefault="00A43500" w:rsidP="00A43500">
      <w:pPr>
        <w:pStyle w:val="Default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Master’s Degree in </w:t>
      </w:r>
      <w:r w:rsidR="00D00A98">
        <w:rPr>
          <w:b/>
          <w:bCs/>
          <w:sz w:val="21"/>
          <w:szCs w:val="21"/>
        </w:rPr>
        <w:t>B</w:t>
      </w:r>
      <w:r>
        <w:rPr>
          <w:b/>
          <w:bCs/>
          <w:sz w:val="21"/>
          <w:szCs w:val="21"/>
        </w:rPr>
        <w:t xml:space="preserve">usiness </w:t>
      </w:r>
      <w:r w:rsidR="00D00A98">
        <w:rPr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>dministration</w:t>
      </w:r>
    </w:p>
    <w:p w14:paraId="0C4B0FA5" w14:textId="77777777" w:rsidR="00A43500" w:rsidRDefault="00A43500" w:rsidP="00A43500">
      <w:pPr>
        <w:pStyle w:val="Default"/>
        <w:rPr>
          <w:sz w:val="18"/>
          <w:szCs w:val="18"/>
        </w:rPr>
      </w:pPr>
      <w:r>
        <w:rPr>
          <w:sz w:val="18"/>
          <w:szCs w:val="18"/>
        </w:rPr>
        <w:t>Southern States University - San Diego</w:t>
      </w:r>
    </w:p>
    <w:p w14:paraId="36A3E9DC" w14:textId="77777777" w:rsidR="00A43500" w:rsidRDefault="00A43500" w:rsidP="00A43500">
      <w:pPr>
        <w:pStyle w:val="Default"/>
        <w:rPr>
          <w:color w:val="656565"/>
          <w:sz w:val="18"/>
          <w:szCs w:val="18"/>
        </w:rPr>
      </w:pPr>
      <w:r>
        <w:rPr>
          <w:color w:val="656565"/>
          <w:sz w:val="18"/>
          <w:szCs w:val="18"/>
        </w:rPr>
        <w:t>October 2016 to March 2018</w:t>
      </w:r>
    </w:p>
    <w:p w14:paraId="06ABDE1D" w14:textId="77777777" w:rsidR="00A43500" w:rsidRDefault="00A43500" w:rsidP="00A43500">
      <w:pPr>
        <w:pStyle w:val="Default"/>
        <w:rPr>
          <w:color w:val="656565"/>
          <w:sz w:val="18"/>
          <w:szCs w:val="18"/>
        </w:rPr>
      </w:pPr>
    </w:p>
    <w:p w14:paraId="0A74AF3E" w14:textId="64078DDF" w:rsidR="00A43500" w:rsidRDefault="00A43500" w:rsidP="00A43500">
      <w:pPr>
        <w:pStyle w:val="Default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Bachelor’s Degree in </w:t>
      </w:r>
      <w:r w:rsidR="001C4736">
        <w:rPr>
          <w:b/>
          <w:bCs/>
          <w:sz w:val="21"/>
          <w:szCs w:val="21"/>
        </w:rPr>
        <w:t>I</w:t>
      </w:r>
      <w:r>
        <w:rPr>
          <w:b/>
          <w:bCs/>
          <w:sz w:val="21"/>
          <w:szCs w:val="21"/>
        </w:rPr>
        <w:t xml:space="preserve">ndustrial </w:t>
      </w:r>
      <w:r w:rsidR="001C4736">
        <w:rPr>
          <w:b/>
          <w:bCs/>
          <w:sz w:val="21"/>
          <w:szCs w:val="21"/>
        </w:rPr>
        <w:t>E</w:t>
      </w:r>
      <w:r>
        <w:rPr>
          <w:b/>
          <w:bCs/>
          <w:sz w:val="21"/>
          <w:szCs w:val="21"/>
        </w:rPr>
        <w:t>ngineering</w:t>
      </w:r>
    </w:p>
    <w:p w14:paraId="5B6B6F7C" w14:textId="77777777" w:rsidR="0003597E" w:rsidRDefault="00A43500" w:rsidP="0003597E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Istanbul </w:t>
      </w:r>
      <w:proofErr w:type="spellStart"/>
      <w:r>
        <w:rPr>
          <w:sz w:val="18"/>
          <w:szCs w:val="18"/>
        </w:rPr>
        <w:t>Ticaret</w:t>
      </w:r>
      <w:proofErr w:type="spellEnd"/>
      <w:r>
        <w:rPr>
          <w:sz w:val="18"/>
          <w:szCs w:val="18"/>
        </w:rPr>
        <w:t xml:space="preserve"> University - İstanbul</w:t>
      </w:r>
    </w:p>
    <w:p w14:paraId="59BE7032" w14:textId="6106C2C8" w:rsidR="006270A9" w:rsidRPr="0003597E" w:rsidRDefault="00A43500" w:rsidP="0003597E">
      <w:pPr>
        <w:pStyle w:val="Default"/>
        <w:rPr>
          <w:sz w:val="18"/>
          <w:szCs w:val="18"/>
        </w:rPr>
      </w:pPr>
      <w:r>
        <w:rPr>
          <w:color w:val="656565"/>
          <w:sz w:val="18"/>
          <w:szCs w:val="18"/>
        </w:rPr>
        <w:t>September 2010 to June 2014</w:t>
      </w:r>
    </w:p>
    <w:p w14:paraId="3AED3FAE" w14:textId="6AC960A1" w:rsidR="00A43500" w:rsidRDefault="00A43500" w:rsidP="00A43500">
      <w:pPr>
        <w:pStyle w:val="Heading1"/>
        <w:rPr>
          <w:color w:val="656565"/>
          <w:sz w:val="18"/>
          <w:szCs w:val="18"/>
        </w:rPr>
      </w:pPr>
    </w:p>
    <w:p w14:paraId="4A8CFCCB" w14:textId="1DCADEC6" w:rsidR="00A43500" w:rsidRDefault="00000000" w:rsidP="00A43500">
      <w:pPr>
        <w:pStyle w:val="Heading1"/>
      </w:pPr>
      <w:sdt>
        <w:sdtPr>
          <w:alias w:val="Skills &amp; Abilities:"/>
          <w:tag w:val="Skills &amp; Abilities:"/>
          <w:id w:val="458624136"/>
          <w:placeholder>
            <w:docPart w:val="89C92C9B89504550A55D3A773053C6CE"/>
          </w:placeholder>
          <w:temporary/>
          <w:showingPlcHdr/>
          <w15:appearance w15:val="hidden"/>
        </w:sdtPr>
        <w:sdtContent>
          <w:r w:rsidR="00A43500">
            <w:t>Skills &amp; Abilities</w:t>
          </w:r>
        </w:sdtContent>
      </w:sdt>
    </w:p>
    <w:p w14:paraId="43F0BCD0" w14:textId="6DE629D4" w:rsidR="008B3E63" w:rsidRDefault="006B29B4" w:rsidP="002C00EA">
      <w:pPr>
        <w:pStyle w:val="ListParagraph"/>
        <w:numPr>
          <w:ilvl w:val="0"/>
          <w:numId w:val="24"/>
        </w:numPr>
      </w:pPr>
      <w:r>
        <w:t>Financial Analysis</w:t>
      </w:r>
      <w:r w:rsidR="00026EFF">
        <w:tab/>
      </w:r>
      <w:r w:rsidR="00026EFF">
        <w:tab/>
      </w:r>
      <w:r w:rsidR="002C00EA">
        <w:tab/>
      </w:r>
      <w:r w:rsidR="002C00EA">
        <w:tab/>
      </w:r>
      <w:r w:rsidR="008B3E63">
        <w:tab/>
      </w:r>
      <w:r w:rsidR="008B3E63">
        <w:tab/>
      </w:r>
      <w:r w:rsidR="008B3E63">
        <w:tab/>
      </w:r>
      <w:r w:rsidR="008B3E63">
        <w:tab/>
      </w:r>
    </w:p>
    <w:p w14:paraId="70E93CDC" w14:textId="54977FD9" w:rsidR="006B29B4" w:rsidRDefault="006B29B4" w:rsidP="002C00EA">
      <w:pPr>
        <w:pStyle w:val="ListParagraph"/>
        <w:numPr>
          <w:ilvl w:val="0"/>
          <w:numId w:val="24"/>
        </w:numPr>
      </w:pPr>
      <w:r>
        <w:t>Revenue Management</w:t>
      </w:r>
      <w:r w:rsidR="008B3E63">
        <w:tab/>
      </w:r>
      <w:r w:rsidR="008B3E63">
        <w:tab/>
      </w:r>
    </w:p>
    <w:p w14:paraId="101191A2" w14:textId="496E05B0" w:rsidR="006B29B4" w:rsidRDefault="00111CF3" w:rsidP="002C00EA">
      <w:pPr>
        <w:pStyle w:val="ListParagraph"/>
        <w:numPr>
          <w:ilvl w:val="0"/>
          <w:numId w:val="24"/>
        </w:numPr>
      </w:pPr>
      <w:r>
        <w:t>Pricing Strategy</w:t>
      </w:r>
      <w:r w:rsidR="008B3E63">
        <w:tab/>
      </w:r>
      <w:r w:rsidR="008B3E63">
        <w:tab/>
      </w:r>
    </w:p>
    <w:p w14:paraId="47EBA1CE" w14:textId="5EB159F6" w:rsidR="00111CF3" w:rsidRDefault="00111CF3" w:rsidP="002C00EA">
      <w:pPr>
        <w:pStyle w:val="ListParagraph"/>
        <w:numPr>
          <w:ilvl w:val="0"/>
          <w:numId w:val="24"/>
        </w:numPr>
      </w:pPr>
      <w:r>
        <w:t>Business Analysis</w:t>
      </w:r>
      <w:r w:rsidR="00291870">
        <w:tab/>
      </w:r>
      <w:r w:rsidR="00291870">
        <w:tab/>
      </w:r>
      <w:r w:rsidR="00291870">
        <w:tab/>
      </w:r>
      <w:r w:rsidR="00291870">
        <w:tab/>
      </w:r>
      <w:r w:rsidR="00291870">
        <w:tab/>
      </w:r>
      <w:r w:rsidR="00291870">
        <w:tab/>
      </w:r>
      <w:r w:rsidR="00291870">
        <w:tab/>
      </w:r>
      <w:r w:rsidR="00291870">
        <w:tab/>
      </w:r>
    </w:p>
    <w:p w14:paraId="26DA7CC1" w14:textId="77777777" w:rsidR="00CD7EAE" w:rsidRDefault="00111CF3" w:rsidP="002C00EA">
      <w:pPr>
        <w:pStyle w:val="ListParagraph"/>
        <w:numPr>
          <w:ilvl w:val="0"/>
          <w:numId w:val="24"/>
        </w:numPr>
      </w:pPr>
      <w:r>
        <w:t>Sales Analysis</w:t>
      </w:r>
      <w:r w:rsidR="00291870">
        <w:tab/>
      </w:r>
    </w:p>
    <w:p w14:paraId="294EA3E6" w14:textId="420601BF" w:rsidR="00111CF3" w:rsidRDefault="00CD7EAE" w:rsidP="002C00EA">
      <w:pPr>
        <w:pStyle w:val="ListParagraph"/>
        <w:numPr>
          <w:ilvl w:val="0"/>
          <w:numId w:val="24"/>
        </w:numPr>
      </w:pPr>
      <w:r>
        <w:t>Multi locations management experience</w:t>
      </w:r>
      <w:r w:rsidR="00291870">
        <w:tab/>
      </w:r>
      <w:r w:rsidR="00291870">
        <w:tab/>
      </w:r>
      <w:r w:rsidR="00291870">
        <w:tab/>
      </w:r>
      <w:r w:rsidR="00291870">
        <w:tab/>
      </w:r>
      <w:r w:rsidR="00291870">
        <w:tab/>
      </w:r>
      <w:r w:rsidR="00291870">
        <w:tab/>
      </w:r>
      <w:r w:rsidR="00291870">
        <w:tab/>
      </w:r>
    </w:p>
    <w:p w14:paraId="43583429" w14:textId="77777777" w:rsidR="00910A3E" w:rsidRDefault="00026EFF" w:rsidP="006B29B4">
      <w:pPr>
        <w:pStyle w:val="ListParagraph"/>
        <w:numPr>
          <w:ilvl w:val="0"/>
          <w:numId w:val="24"/>
        </w:numPr>
      </w:pPr>
      <w:r>
        <w:t>Project Management</w:t>
      </w:r>
      <w:r w:rsidR="00291870">
        <w:tab/>
      </w:r>
    </w:p>
    <w:p w14:paraId="73842B84" w14:textId="0AFE9B79" w:rsidR="00CC37F0" w:rsidRDefault="00CC37F0" w:rsidP="006B29B4">
      <w:pPr>
        <w:pStyle w:val="ListParagraph"/>
        <w:numPr>
          <w:ilvl w:val="0"/>
          <w:numId w:val="24"/>
        </w:numPr>
      </w:pPr>
      <w:r>
        <w:t>Interpersonal Communication</w:t>
      </w:r>
    </w:p>
    <w:p w14:paraId="56B75F01" w14:textId="1CEF5C1D" w:rsidR="001B1E7C" w:rsidRDefault="00CC37F0" w:rsidP="006B29B4">
      <w:pPr>
        <w:pStyle w:val="ListParagraph"/>
        <w:numPr>
          <w:ilvl w:val="0"/>
          <w:numId w:val="24"/>
        </w:numPr>
      </w:pPr>
      <w:r>
        <w:t>Multilingual – Turkish &amp; English</w:t>
      </w:r>
      <w:r w:rsidR="00291870">
        <w:tab/>
      </w:r>
    </w:p>
    <w:p w14:paraId="03DF6DCA" w14:textId="4B5283E4" w:rsidR="00026EFF" w:rsidRDefault="001B1E7C" w:rsidP="001B1E7C">
      <w:pPr>
        <w:pStyle w:val="Heading1"/>
      </w:pPr>
      <w:r>
        <w:t>Technical Skills</w:t>
      </w:r>
    </w:p>
    <w:p w14:paraId="58341840" w14:textId="77777777" w:rsidR="00CD7EAE" w:rsidRDefault="00CD7EAE" w:rsidP="00CD7EAE">
      <w:pPr>
        <w:pStyle w:val="ListParagraph"/>
        <w:numPr>
          <w:ilvl w:val="0"/>
          <w:numId w:val="25"/>
        </w:numPr>
      </w:pPr>
      <w:proofErr w:type="spellStart"/>
      <w:r>
        <w:t>Fusemetrix</w:t>
      </w:r>
      <w:proofErr w:type="spellEnd"/>
      <w:r>
        <w:t xml:space="preserve">, </w:t>
      </w:r>
      <w:proofErr w:type="spellStart"/>
      <w:r>
        <w:t>Rezcentral</w:t>
      </w:r>
      <w:proofErr w:type="spellEnd"/>
      <w:r>
        <w:t xml:space="preserve">, </w:t>
      </w:r>
      <w:proofErr w:type="spellStart"/>
      <w:r>
        <w:t>Rezaliance</w:t>
      </w:r>
      <w:proofErr w:type="spellEnd"/>
      <w:r>
        <w:t xml:space="preserve">, Rate Highway, Rate Monitor, </w:t>
      </w:r>
      <w:proofErr w:type="spellStart"/>
      <w:r>
        <w:t>IdeAs</w:t>
      </w:r>
      <w:proofErr w:type="spellEnd"/>
    </w:p>
    <w:p w14:paraId="604740D8" w14:textId="20AB6D64" w:rsidR="00CD7EAE" w:rsidRPr="00CD7EAE" w:rsidRDefault="001B1E7C" w:rsidP="000C3D5B">
      <w:pPr>
        <w:pStyle w:val="ListParagraph"/>
        <w:numPr>
          <w:ilvl w:val="0"/>
          <w:numId w:val="25"/>
        </w:numPr>
      </w:pPr>
      <w:proofErr w:type="spellStart"/>
      <w:r>
        <w:t>Zilliant</w:t>
      </w:r>
      <w:proofErr w:type="spellEnd"/>
      <w:r>
        <w:t xml:space="preserve"> Price IQ</w:t>
      </w:r>
      <w:r w:rsidR="00DD37EA">
        <w:t xml:space="preserve">, </w:t>
      </w:r>
      <w:proofErr w:type="spellStart"/>
      <w:r>
        <w:t>Zilliant</w:t>
      </w:r>
      <w:proofErr w:type="spellEnd"/>
      <w:r>
        <w:t xml:space="preserve"> Sales IQ</w:t>
      </w:r>
      <w:r w:rsidR="00DD37EA">
        <w:t xml:space="preserve">, </w:t>
      </w:r>
      <w:proofErr w:type="spellStart"/>
      <w:r>
        <w:t>Zilliant</w:t>
      </w:r>
      <w:proofErr w:type="spellEnd"/>
      <w:r>
        <w:t xml:space="preserve"> Price Manager</w:t>
      </w:r>
      <w:r w:rsidR="00DD37EA">
        <w:t xml:space="preserve">, </w:t>
      </w:r>
      <w:r>
        <w:t>Sales Force</w:t>
      </w:r>
      <w:r w:rsidR="00DD37EA">
        <w:t xml:space="preserve">, </w:t>
      </w:r>
      <w:r>
        <w:t>Tableau</w:t>
      </w:r>
      <w:r w:rsidR="00DD37EA">
        <w:t xml:space="preserve">, </w:t>
      </w:r>
      <w:r>
        <w:t>Alteryx</w:t>
      </w:r>
      <w:r w:rsidR="00DD37EA">
        <w:t xml:space="preserve">, </w:t>
      </w:r>
      <w:r w:rsidR="00796E5A">
        <w:t>GDS and OTA tools</w:t>
      </w:r>
      <w:r w:rsidR="00DD37EA">
        <w:t xml:space="preserve">, </w:t>
      </w:r>
      <w:r w:rsidR="00796E5A">
        <w:t>SAP</w:t>
      </w:r>
      <w:r w:rsidR="0028123B">
        <w:t>, SQL</w:t>
      </w:r>
      <w:r w:rsidR="00253617">
        <w:t>, Microsoft</w:t>
      </w:r>
      <w:r w:rsidR="00B239FF">
        <w:t xml:space="preserve"> 365</w:t>
      </w:r>
      <w:r w:rsidR="003A6C42">
        <w:t xml:space="preserve">, Opera, </w:t>
      </w:r>
      <w:sdt>
        <w:sdtPr>
          <w:alias w:val="Experience:"/>
          <w:tag w:val="Experience:"/>
          <w:id w:val="171684534"/>
          <w:placeholder>
            <w:docPart w:val="70E679EEAAD440068C04E8CB1B56034B"/>
          </w:placeholder>
          <w:temporary/>
          <w:showingPlcHdr/>
          <w15:appearance w15:val="hidden"/>
        </w:sdtPr>
        <w:sdtContent>
          <w:r w:rsidR="003452EB">
            <w:t>Experience</w:t>
          </w:r>
        </w:sdtContent>
      </w:sdt>
    </w:p>
    <w:p w14:paraId="23941A09" w14:textId="77777777" w:rsidR="00CD7EAE" w:rsidRDefault="00CD7EAE" w:rsidP="00746AD4">
      <w:pPr>
        <w:pStyle w:val="Heading2"/>
      </w:pPr>
    </w:p>
    <w:p w14:paraId="35B0A714" w14:textId="77777777" w:rsidR="00CD7EAE" w:rsidRDefault="00CD7EAE" w:rsidP="00746AD4">
      <w:pPr>
        <w:pStyle w:val="Heading2"/>
      </w:pPr>
    </w:p>
    <w:p w14:paraId="487D82CF" w14:textId="03B79A8C" w:rsidR="00746AD4" w:rsidRDefault="00746AD4" w:rsidP="00746AD4">
      <w:pPr>
        <w:pStyle w:val="Heading2"/>
      </w:pPr>
      <w:r>
        <w:t>Pricing Realization | msc industrial supply co| feb2023-</w:t>
      </w:r>
    </w:p>
    <w:p w14:paraId="074F91C2" w14:textId="114A9C8F" w:rsidR="00746AD4" w:rsidRPr="00746AD4" w:rsidRDefault="00746AD4" w:rsidP="00746AD4">
      <w:pPr>
        <w:pStyle w:val="ListBullet"/>
      </w:pPr>
      <w:r w:rsidRPr="00746AD4">
        <w:rPr>
          <w:b/>
          <w:bCs/>
        </w:rPr>
        <w:t>Pricing Analysis:</w:t>
      </w:r>
      <w:r w:rsidRPr="00746AD4">
        <w:t xml:space="preserve"> Analyze historical pricing data and market trends to identify opportunities for price optimization and improved revenue realization</w:t>
      </w:r>
      <w:r>
        <w:t xml:space="preserve"> using and creating a tableau dashboard.</w:t>
      </w:r>
    </w:p>
    <w:p w14:paraId="12976BD6" w14:textId="12C8102E" w:rsidR="00746AD4" w:rsidRPr="00746AD4" w:rsidRDefault="00746AD4" w:rsidP="00746AD4">
      <w:pPr>
        <w:pStyle w:val="ListBullet"/>
      </w:pPr>
      <w:r w:rsidRPr="00746AD4">
        <w:rPr>
          <w:b/>
          <w:bCs/>
        </w:rPr>
        <w:t>Competitive Analysis:</w:t>
      </w:r>
      <w:r w:rsidRPr="00746AD4">
        <w:t xml:space="preserve"> Monitor and assess the pricing strategies of competitors to ensure our pricing remains competitive while maximizing profitability</w:t>
      </w:r>
      <w:r>
        <w:t>.</w:t>
      </w:r>
    </w:p>
    <w:p w14:paraId="5610B899" w14:textId="5D72420A" w:rsidR="00746AD4" w:rsidRPr="00746AD4" w:rsidRDefault="00746AD4" w:rsidP="00746AD4">
      <w:pPr>
        <w:pStyle w:val="ListBullet"/>
      </w:pPr>
      <w:r w:rsidRPr="00746AD4">
        <w:rPr>
          <w:b/>
          <w:bCs/>
        </w:rPr>
        <w:lastRenderedPageBreak/>
        <w:t>Customer Segmentation:</w:t>
      </w:r>
      <w:r w:rsidRPr="00746AD4">
        <w:t xml:space="preserve"> Segment customers based on their purchasing behavior, preferences, and price sensitivity to tailor pricing strategies effectively.</w:t>
      </w:r>
      <w:r>
        <w:t xml:space="preserve"> Creating a monthly customer behavior (</w:t>
      </w:r>
      <w:proofErr w:type="spellStart"/>
      <w:proofErr w:type="gramStart"/>
      <w:r>
        <w:t>new,lost</w:t>
      </w:r>
      <w:proofErr w:type="gramEnd"/>
      <w:r>
        <w:t>,growing,declining</w:t>
      </w:r>
      <w:proofErr w:type="spellEnd"/>
      <w:r>
        <w:t>) report to present to leadership team.</w:t>
      </w:r>
    </w:p>
    <w:p w14:paraId="7ABB571A" w14:textId="68FBE3F7" w:rsidR="00746AD4" w:rsidRPr="00746AD4" w:rsidRDefault="00746AD4" w:rsidP="00746AD4">
      <w:pPr>
        <w:pStyle w:val="ListBullet"/>
      </w:pPr>
      <w:r w:rsidRPr="00746AD4">
        <w:rPr>
          <w:b/>
          <w:bCs/>
        </w:rPr>
        <w:t>Price Modeling:</w:t>
      </w:r>
      <w:r w:rsidRPr="00746AD4">
        <w:t xml:space="preserve"> Develop and maintain pricing models </w:t>
      </w:r>
      <w:r>
        <w:t xml:space="preserve">using Alteryx and </w:t>
      </w:r>
      <w:proofErr w:type="spellStart"/>
      <w:r>
        <w:t>sql</w:t>
      </w:r>
      <w:proofErr w:type="spellEnd"/>
      <w:r>
        <w:t xml:space="preserve"> and tableau </w:t>
      </w:r>
      <w:r w:rsidRPr="00746AD4">
        <w:t>to simulate the impact of different pricing strategies on revenue and profitability.</w:t>
      </w:r>
    </w:p>
    <w:p w14:paraId="000967DA" w14:textId="1ABD2950" w:rsidR="00746AD4" w:rsidRPr="00746AD4" w:rsidRDefault="00746AD4" w:rsidP="00746AD4">
      <w:pPr>
        <w:pStyle w:val="ListBullet"/>
      </w:pPr>
      <w:r w:rsidRPr="00746AD4">
        <w:rPr>
          <w:b/>
          <w:bCs/>
        </w:rPr>
        <w:t>Margin Analysis:</w:t>
      </w:r>
      <w:r w:rsidRPr="00746AD4">
        <w:t xml:space="preserve"> Evaluate the impact of pricing changes on gross margins and work to maintain or improve margins while remaining competitive.</w:t>
      </w:r>
      <w:r>
        <w:t xml:space="preserve"> Find the reason for any unexpected margin decline or growth.</w:t>
      </w:r>
    </w:p>
    <w:p w14:paraId="03E1BCCA" w14:textId="539460D3" w:rsidR="00746AD4" w:rsidRPr="00746AD4" w:rsidRDefault="00746AD4" w:rsidP="00746AD4">
      <w:pPr>
        <w:pStyle w:val="ListBullet"/>
      </w:pPr>
      <w:r w:rsidRPr="00746AD4">
        <w:rPr>
          <w:b/>
          <w:bCs/>
        </w:rPr>
        <w:t>Data Analysis:</w:t>
      </w:r>
      <w:r w:rsidRPr="00746AD4">
        <w:t xml:space="preserve"> Utilize data </w:t>
      </w:r>
      <w:proofErr w:type="gramStart"/>
      <w:r w:rsidRPr="00746AD4">
        <w:t xml:space="preserve">analytics </w:t>
      </w:r>
      <w:r>
        <w:t xml:space="preserve"> such</w:t>
      </w:r>
      <w:proofErr w:type="gramEnd"/>
      <w:r>
        <w:t xml:space="preserve"> as sales force, </w:t>
      </w:r>
      <w:proofErr w:type="spellStart"/>
      <w:r>
        <w:t>sql</w:t>
      </w:r>
      <w:proofErr w:type="spellEnd"/>
      <w:r>
        <w:t xml:space="preserve">, Alteryx, tableau </w:t>
      </w:r>
      <w:r w:rsidRPr="00746AD4">
        <w:t>tools and software to analyze large datasets for pricing insights and trends.</w:t>
      </w:r>
    </w:p>
    <w:p w14:paraId="06143368" w14:textId="77777777" w:rsidR="00746AD4" w:rsidRPr="00746AD4" w:rsidRDefault="00746AD4" w:rsidP="00746AD4">
      <w:pPr>
        <w:pStyle w:val="ListBullet"/>
      </w:pPr>
      <w:r w:rsidRPr="00746AD4">
        <w:rPr>
          <w:b/>
          <w:bCs/>
        </w:rPr>
        <w:t>Market Research:</w:t>
      </w:r>
      <w:r w:rsidRPr="00746AD4">
        <w:t xml:space="preserve"> Stay informed about market trends, industry benchmarks, and economic factors that can affect pricing decisions.</w:t>
      </w:r>
    </w:p>
    <w:p w14:paraId="62AE8983" w14:textId="3DC6BF1A" w:rsidR="00746AD4" w:rsidRPr="00746AD4" w:rsidRDefault="00746AD4" w:rsidP="00746AD4">
      <w:pPr>
        <w:pStyle w:val="ListBullet"/>
      </w:pPr>
      <w:r w:rsidRPr="00746AD4">
        <w:rPr>
          <w:b/>
          <w:bCs/>
        </w:rPr>
        <w:t>Reporting:</w:t>
      </w:r>
      <w:r w:rsidRPr="00746AD4">
        <w:t xml:space="preserve"> Prepare and present </w:t>
      </w:r>
      <w:r>
        <w:t xml:space="preserve">dashboard </w:t>
      </w:r>
      <w:r w:rsidRPr="00746AD4">
        <w:t>regular reports to senior management to communicate pricing performance and recommendations.</w:t>
      </w:r>
    </w:p>
    <w:p w14:paraId="56D240AA" w14:textId="520392CB" w:rsidR="00746AD4" w:rsidRDefault="00746AD4" w:rsidP="006124E2">
      <w:pPr>
        <w:pStyle w:val="ListBullet"/>
      </w:pPr>
      <w:r w:rsidRPr="00746AD4">
        <w:rPr>
          <w:b/>
          <w:bCs/>
        </w:rPr>
        <w:t>Price Monitoring:</w:t>
      </w:r>
      <w:r w:rsidRPr="00746AD4">
        <w:t xml:space="preserve"> Continuously monitor pricing performance and adapt strategies as needed to meet revenue and profitability goals.</w:t>
      </w:r>
    </w:p>
    <w:p w14:paraId="4FE96165" w14:textId="77777777" w:rsidR="00746AD4" w:rsidRDefault="00746AD4" w:rsidP="006124E2">
      <w:pPr>
        <w:pStyle w:val="Heading2"/>
      </w:pPr>
    </w:p>
    <w:p w14:paraId="07B2EF61" w14:textId="77777777" w:rsidR="00746AD4" w:rsidRDefault="00746AD4" w:rsidP="006124E2">
      <w:pPr>
        <w:pStyle w:val="Heading2"/>
      </w:pPr>
    </w:p>
    <w:p w14:paraId="3DCAB2EB" w14:textId="673D71A7" w:rsidR="00317CF9" w:rsidRPr="001230ED" w:rsidRDefault="003452EB" w:rsidP="006124E2">
      <w:pPr>
        <w:pStyle w:val="Heading2"/>
      </w:pPr>
      <w:r>
        <w:t xml:space="preserve">iNTERNATIONAL PRICING AND SALES ANALYST | SKECHERS USA | MARCH 2022- </w:t>
      </w:r>
      <w:r w:rsidR="00746AD4">
        <w:t>jan 2023</w:t>
      </w:r>
    </w:p>
    <w:p w14:paraId="79EBC6F1" w14:textId="5AED8A77" w:rsidR="001230ED" w:rsidRDefault="001230ED" w:rsidP="001230ED">
      <w:pPr>
        <w:pStyle w:val="ListBullet"/>
      </w:pPr>
      <w:r w:rsidRPr="001230ED">
        <w:t>Find</w:t>
      </w:r>
      <w:r w:rsidR="00647594">
        <w:t xml:space="preserve">ing </w:t>
      </w:r>
      <w:r w:rsidRPr="001230ED">
        <w:t xml:space="preserve">opportunities to grow strategic accounts through sales processes and capabilities. </w:t>
      </w:r>
    </w:p>
    <w:p w14:paraId="3D72A720" w14:textId="5A818E3A" w:rsidR="00647594" w:rsidRDefault="00647594" w:rsidP="001230ED">
      <w:pPr>
        <w:pStyle w:val="ListBullet"/>
      </w:pPr>
      <w:r>
        <w:t xml:space="preserve">Improving current sales process in international sales </w:t>
      </w:r>
      <w:r w:rsidR="0040690D">
        <w:t>analysis</w:t>
      </w:r>
    </w:p>
    <w:p w14:paraId="76DB44C5" w14:textId="3686F514" w:rsidR="009C6EF4" w:rsidRDefault="009C6EF4" w:rsidP="001230ED">
      <w:pPr>
        <w:pStyle w:val="ListBullet"/>
      </w:pPr>
      <w:r>
        <w:t xml:space="preserve">Working with the major customer account such as Costco, </w:t>
      </w:r>
      <w:proofErr w:type="spellStart"/>
      <w:r>
        <w:t>Deichmann</w:t>
      </w:r>
      <w:proofErr w:type="spellEnd"/>
      <w:r>
        <w:t>, Decathlon</w:t>
      </w:r>
    </w:p>
    <w:p w14:paraId="03BE3F14" w14:textId="78B7B077" w:rsidR="009C6EF4" w:rsidRPr="001230ED" w:rsidRDefault="00D03D3F" w:rsidP="001230ED">
      <w:pPr>
        <w:pStyle w:val="ListBullet"/>
      </w:pPr>
      <w:r>
        <w:t xml:space="preserve">Reviewing Price Request </w:t>
      </w:r>
      <w:r w:rsidR="002B4A5F">
        <w:t>analysis before get approval from board</w:t>
      </w:r>
    </w:p>
    <w:p w14:paraId="653C03A9" w14:textId="30BC6BA8" w:rsidR="001230ED" w:rsidRPr="001230ED" w:rsidRDefault="001230ED" w:rsidP="001230ED">
      <w:pPr>
        <w:pStyle w:val="ListBullet"/>
      </w:pPr>
      <w:r w:rsidRPr="001230ED">
        <w:t xml:space="preserve">Manage ad hoc requests related to customer margin, terms, and allowances. </w:t>
      </w:r>
    </w:p>
    <w:p w14:paraId="4A654AD4" w14:textId="3A218F51" w:rsidR="001230ED" w:rsidRPr="001230ED" w:rsidRDefault="001230ED" w:rsidP="001230ED">
      <w:pPr>
        <w:pStyle w:val="ListBullet"/>
      </w:pPr>
      <w:r w:rsidRPr="001230ED">
        <w:t xml:space="preserve">Create wholesale customer email campaigns to support sales strategy. </w:t>
      </w:r>
    </w:p>
    <w:p w14:paraId="7FAFD25C" w14:textId="30D04BEE" w:rsidR="001230ED" w:rsidRPr="001230ED" w:rsidRDefault="001230ED" w:rsidP="001230ED">
      <w:pPr>
        <w:pStyle w:val="ListBullet"/>
      </w:pPr>
      <w:r w:rsidRPr="001230ED">
        <w:t xml:space="preserve">Ensure net margins are maintained for all business units and summarized for upper management. </w:t>
      </w:r>
    </w:p>
    <w:p w14:paraId="1726029E" w14:textId="6F2CF408" w:rsidR="001230ED" w:rsidRPr="001230ED" w:rsidRDefault="001230ED" w:rsidP="001230ED">
      <w:pPr>
        <w:pStyle w:val="ListBullet"/>
      </w:pPr>
      <w:r w:rsidRPr="001230ED">
        <w:t>Compil</w:t>
      </w:r>
      <w:r w:rsidR="003D65B4">
        <w:t>ing</w:t>
      </w:r>
      <w:r w:rsidRPr="001230ED">
        <w:t xml:space="preserve"> and manipulat</w:t>
      </w:r>
      <w:r w:rsidR="003D65B4">
        <w:t>ing</w:t>
      </w:r>
      <w:r w:rsidRPr="001230ED">
        <w:t xml:space="preserve"> large amounts of data</w:t>
      </w:r>
      <w:r w:rsidR="00C0781E">
        <w:t xml:space="preserve"> </w:t>
      </w:r>
      <w:r w:rsidRPr="001230ED">
        <w:t xml:space="preserve">from multiple systems </w:t>
      </w:r>
      <w:r w:rsidR="00C0781E">
        <w:t xml:space="preserve">such as SQL, </w:t>
      </w:r>
      <w:proofErr w:type="spellStart"/>
      <w:proofErr w:type="gramStart"/>
      <w:r w:rsidR="00E820EA">
        <w:t>alteryx</w:t>
      </w:r>
      <w:proofErr w:type="spellEnd"/>
      <w:r w:rsidR="00E820EA">
        <w:t xml:space="preserve">  </w:t>
      </w:r>
      <w:r w:rsidRPr="001230ED">
        <w:t>then</w:t>
      </w:r>
      <w:proofErr w:type="gramEnd"/>
      <w:r w:rsidRPr="001230ED">
        <w:t xml:space="preserve"> analyze and presents findings in a clear format</w:t>
      </w:r>
      <w:r w:rsidR="00E820EA">
        <w:t xml:space="preserve"> with using Tableau.</w:t>
      </w:r>
    </w:p>
    <w:p w14:paraId="1B273052" w14:textId="5C23B323" w:rsidR="001230ED" w:rsidRDefault="001230ED" w:rsidP="00252F89">
      <w:pPr>
        <w:pStyle w:val="ListBullet"/>
      </w:pPr>
      <w:r w:rsidRPr="001230ED">
        <w:t>Creat</w:t>
      </w:r>
      <w:r w:rsidR="003D65B4">
        <w:t>ing</w:t>
      </w:r>
      <w:r w:rsidRPr="001230ED">
        <w:t xml:space="preserve"> reports and pull</w:t>
      </w:r>
      <w:r w:rsidR="003D65B4">
        <w:t xml:space="preserve">ing </w:t>
      </w:r>
      <w:r w:rsidRPr="001230ED">
        <w:t>data for ad hoc analysis from MicroStrategy business intelligence tool and various systems</w:t>
      </w:r>
      <w:r w:rsidR="00252F89">
        <w:t xml:space="preserve"> and c</w:t>
      </w:r>
      <w:r w:rsidRPr="001230ED">
        <w:t>reat</w:t>
      </w:r>
      <w:r w:rsidR="003D65B4">
        <w:t xml:space="preserve">ing </w:t>
      </w:r>
      <w:r w:rsidRPr="001230ED">
        <w:t xml:space="preserve">Alteryx workflows for complex analysis and automation of routine tasks. </w:t>
      </w:r>
    </w:p>
    <w:p w14:paraId="63DD34F1" w14:textId="5C4E6BE0" w:rsidR="00CD7EAE" w:rsidRDefault="00CD7EAE" w:rsidP="00CD7EAE">
      <w:pPr>
        <w:pStyle w:val="Heading2"/>
      </w:pPr>
      <w:proofErr w:type="gramStart"/>
      <w:r w:rsidRPr="007A4A9E">
        <w:t>Pricing  Revenue</w:t>
      </w:r>
      <w:proofErr w:type="gramEnd"/>
      <w:r w:rsidRPr="007A4A9E">
        <w:t xml:space="preserve"> </w:t>
      </w:r>
      <w:r>
        <w:t xml:space="preserve"> and Location </w:t>
      </w:r>
      <w:r w:rsidRPr="007A4A9E">
        <w:t>Manager</w:t>
      </w:r>
      <w:r>
        <w:t xml:space="preserve"> | Economy- ACE- USAVE-greenmotion car rental usa| FEB 2017 TO MARCH 2022</w:t>
      </w:r>
    </w:p>
    <w:p w14:paraId="478D4F89" w14:textId="13310879" w:rsidR="00CD7EAE" w:rsidRDefault="00CD7EAE" w:rsidP="00CD7EAE"/>
    <w:p w14:paraId="5B1ECB4B" w14:textId="469E67CC" w:rsidR="00CD7EAE" w:rsidRPr="00CD7EAE" w:rsidRDefault="00CD7EAE" w:rsidP="00CD7EAE">
      <w:r w:rsidRPr="00CD7EAE">
        <w:t xml:space="preserve">Dedicated and results-driven car rental manager with </w:t>
      </w:r>
      <w:r>
        <w:t>6</w:t>
      </w:r>
      <w:r w:rsidRPr="00CD7EAE">
        <w:t xml:space="preserve"> of experience in the automotive rental industry. </w:t>
      </w:r>
    </w:p>
    <w:p w14:paraId="3844E821" w14:textId="3C7E24C7" w:rsidR="00CD7EAE" w:rsidRDefault="00CD7EAE" w:rsidP="00CD7EAE">
      <w:pPr>
        <w:pStyle w:val="ListBullet"/>
      </w:pPr>
      <w:r>
        <w:t xml:space="preserve">Develop </w:t>
      </w:r>
      <w:r>
        <w:t xml:space="preserve">pricing strategies, and implemented strategic revenue plan, set the </w:t>
      </w:r>
      <w:proofErr w:type="gramStart"/>
      <w:r>
        <w:t>rate</w:t>
      </w:r>
      <w:proofErr w:type="gramEnd"/>
      <w:r>
        <w:t xml:space="preserve"> and forecasted revenue for t international different brands as ACE, Economy and, Green Motion under the in car</w:t>
      </w:r>
    </w:p>
    <w:p w14:paraId="468A0704" w14:textId="26F2D498" w:rsidR="00CD7EAE" w:rsidRDefault="00CD7EAE" w:rsidP="00CD7EAE">
      <w:pPr>
        <w:pStyle w:val="ListBullet"/>
      </w:pPr>
      <w:r>
        <w:t>rental industries</w:t>
      </w:r>
      <w:r>
        <w:t xml:space="preserve"> for different locations in the United States</w:t>
      </w:r>
    </w:p>
    <w:p w14:paraId="383BF3CE" w14:textId="49FDD26E" w:rsidR="00CD7EAE" w:rsidRDefault="00CD7EAE" w:rsidP="00CD7EAE">
      <w:pPr>
        <w:pStyle w:val="ListBullet"/>
      </w:pPr>
      <w:r>
        <w:t xml:space="preserve">Continuously </w:t>
      </w:r>
      <w:r>
        <w:t>monitor</w:t>
      </w:r>
      <w:r>
        <w:t xml:space="preserve"> competitor pricing and provide analysis of competitive pricing structures and trends</w:t>
      </w:r>
    </w:p>
    <w:p w14:paraId="6F04E705" w14:textId="4A8B4772" w:rsidR="00CD7EAE" w:rsidRDefault="00CD7EAE" w:rsidP="00CD7EAE">
      <w:pPr>
        <w:pStyle w:val="ListBullet"/>
      </w:pPr>
      <w:r>
        <w:t>Key user</w:t>
      </w:r>
      <w:r>
        <w:t xml:space="preserve"> and expert on for</w:t>
      </w:r>
      <w:r>
        <w:t xml:space="preserve"> all revenue management system</w:t>
      </w:r>
      <w:r>
        <w:t xml:space="preserve"> such as wheels, TSD, rate highway</w:t>
      </w:r>
    </w:p>
    <w:p w14:paraId="799A2F15" w14:textId="4FA7BFE8" w:rsidR="00CD7EAE" w:rsidRDefault="00CD7EAE" w:rsidP="00CD7EAE">
      <w:pPr>
        <w:pStyle w:val="ListBullet"/>
        <w:rPr>
          <w:lang w:eastAsia="en-US"/>
        </w:rPr>
      </w:pPr>
      <w:r w:rsidRPr="00CD7EAE">
        <w:rPr>
          <w:lang w:eastAsia="en-US"/>
        </w:rPr>
        <w:lastRenderedPageBreak/>
        <w:t xml:space="preserve">Led a team of </w:t>
      </w:r>
      <w:r>
        <w:rPr>
          <w:lang w:eastAsia="en-US"/>
        </w:rPr>
        <w:t>5</w:t>
      </w:r>
      <w:r w:rsidRPr="00CD7EAE">
        <w:rPr>
          <w:lang w:eastAsia="en-US"/>
        </w:rPr>
        <w:t xml:space="preserve"> rental agents and support staff, providing guidance, training, and motivation to ensure high-quality customer service.</w:t>
      </w:r>
    </w:p>
    <w:p w14:paraId="7958FB17" w14:textId="02E6B66E" w:rsidR="00CD7EAE" w:rsidRDefault="00CD7EAE" w:rsidP="00CD7EAE">
      <w:pPr>
        <w:pStyle w:val="ListBullet"/>
      </w:pPr>
      <w:r>
        <w:t>Strong financial expertise on including P&amp;L</w:t>
      </w:r>
    </w:p>
    <w:p w14:paraId="67F158F9" w14:textId="072777C3" w:rsidR="00CD7EAE" w:rsidRDefault="00CD7EAE" w:rsidP="00CD7EAE">
      <w:pPr>
        <w:pStyle w:val="ListBullet"/>
      </w:pPr>
      <w:r>
        <w:t>HR and admin knowledge</w:t>
      </w:r>
    </w:p>
    <w:p w14:paraId="102A1ABB" w14:textId="7D8599C6" w:rsidR="00CD7EAE" w:rsidRDefault="00CD7EAE" w:rsidP="00CD7EAE">
      <w:pPr>
        <w:pStyle w:val="ListBullet"/>
      </w:pPr>
      <w:r>
        <w:t xml:space="preserve">Staffing development </w:t>
      </w:r>
    </w:p>
    <w:p w14:paraId="4F373D30" w14:textId="0275CB4D" w:rsidR="00CD7EAE" w:rsidRDefault="00CD7EAE" w:rsidP="00CD7EAE">
      <w:pPr>
        <w:pStyle w:val="ListBullet"/>
      </w:pPr>
      <w:r>
        <w:t>Work on the customer service experience and make sure the agents follow.</w:t>
      </w:r>
    </w:p>
    <w:p w14:paraId="2A1FAC12" w14:textId="691FAE09" w:rsidR="00CD7EAE" w:rsidRDefault="00CD7EAE" w:rsidP="00CD7EAE">
      <w:pPr>
        <w:pStyle w:val="ListBullet"/>
      </w:pPr>
      <w:r>
        <w:t>Implement</w:t>
      </w:r>
      <w:r>
        <w:t xml:space="preserve"> </w:t>
      </w:r>
      <w:r>
        <w:t>optimization plan along key segmentation factors, including products, channel, Revenue Per Day (RPD), Revenue Per Vehicle/Unit (PRV/U) and market share improvement targets.</w:t>
      </w:r>
    </w:p>
    <w:p w14:paraId="1C18EEC1" w14:textId="4B56BEE7" w:rsidR="00CD7EAE" w:rsidRDefault="00CD7EAE" w:rsidP="00CD7EAE">
      <w:pPr>
        <w:pStyle w:val="ListBullet"/>
      </w:pPr>
      <w:r>
        <w:t>Analy</w:t>
      </w:r>
      <w:r>
        <w:t xml:space="preserve">ze </w:t>
      </w:r>
      <w:r>
        <w:t>year over year performance metrics associated with rental location pricing and balances volume and price to maximize organization profitability</w:t>
      </w:r>
    </w:p>
    <w:p w14:paraId="038C2F25" w14:textId="77777777" w:rsidR="00CD7EAE" w:rsidRDefault="00CD7EAE" w:rsidP="00CD7EAE">
      <w:pPr>
        <w:pStyle w:val="ListBullet"/>
      </w:pPr>
      <w:r>
        <w:t>Develops and implements pricing processes and strategies for assigned rental locations and monitors results on a consistent basis</w:t>
      </w:r>
    </w:p>
    <w:p w14:paraId="33F9476E" w14:textId="77777777" w:rsidR="00CD7EAE" w:rsidRDefault="00CD7EAE" w:rsidP="00CD7EAE">
      <w:pPr>
        <w:pStyle w:val="ListBullet"/>
      </w:pPr>
      <w:r>
        <w:t>Identifies and examines markets, geographic regions, competitor pricing, and overall business trends in relation to pricing</w:t>
      </w:r>
    </w:p>
    <w:p w14:paraId="7D360825" w14:textId="18DA1F12" w:rsidR="00CD7EAE" w:rsidRDefault="00CD7EAE" w:rsidP="00CD7EAE">
      <w:pPr>
        <w:pStyle w:val="ListBullet"/>
      </w:pPr>
      <w:r>
        <w:t>Produc</w:t>
      </w:r>
      <w:r>
        <w:t xml:space="preserve">e </w:t>
      </w:r>
      <w:r>
        <w:t xml:space="preserve">and </w:t>
      </w:r>
      <w:r>
        <w:t>distribute location</w:t>
      </w:r>
      <w:r>
        <w:t xml:space="preserve"> performance and benchmark reports on monthly basis</w:t>
      </w:r>
    </w:p>
    <w:p w14:paraId="1CE374B2" w14:textId="77777777" w:rsidR="00CD7EAE" w:rsidRPr="001B29CF" w:rsidRDefault="00CD7EAE" w:rsidP="00CD7EAE">
      <w:pPr>
        <w:pStyle w:val="ListBullet"/>
      </w:pPr>
      <w:r w:rsidRPr="00DC3AA9">
        <w:t>Supported Sales and Marketing team to reach company goal</w:t>
      </w:r>
    </w:p>
    <w:p w14:paraId="609C3655" w14:textId="77777777" w:rsidR="00CD7EAE" w:rsidRPr="001230ED" w:rsidRDefault="00CD7EAE" w:rsidP="00CD7EAE">
      <w:pPr>
        <w:pStyle w:val="ListBullet"/>
        <w:numPr>
          <w:ilvl w:val="0"/>
          <w:numId w:val="0"/>
        </w:numPr>
        <w:ind w:left="216" w:hanging="216"/>
      </w:pPr>
    </w:p>
    <w:p w14:paraId="68AC3AA8" w14:textId="517E8A8C" w:rsidR="0040690D" w:rsidRPr="0040690D" w:rsidRDefault="00756866" w:rsidP="006124E2">
      <w:pPr>
        <w:pStyle w:val="Heading2"/>
      </w:pPr>
      <w:r>
        <w:t>rEVENUE MANAGEMENT AND PRICING EXECUTIVE</w:t>
      </w:r>
      <w:r w:rsidR="009D5933">
        <w:t> | </w:t>
      </w:r>
      <w:r>
        <w:t>METRO/MAKRO CASH AND CARRY TURKEY</w:t>
      </w:r>
      <w:r w:rsidR="009D5933">
        <w:t> | </w:t>
      </w:r>
      <w:r>
        <w:t>JULY 2019 TO MAR</w:t>
      </w:r>
      <w:r w:rsidR="00E00277">
        <w:t>CH 2022</w:t>
      </w:r>
    </w:p>
    <w:p w14:paraId="76290466" w14:textId="513BC665" w:rsidR="005E34A9" w:rsidRDefault="005E34A9" w:rsidP="00676B77">
      <w:pPr>
        <w:pStyle w:val="ListBullet"/>
      </w:pPr>
      <w:r>
        <w:t>Fully responsibility of the Overall Revenue Management and Pricing</w:t>
      </w:r>
      <w:r w:rsidR="00676B77">
        <w:t xml:space="preserve"> </w:t>
      </w:r>
      <w:r>
        <w:t>strategy of the company</w:t>
      </w:r>
    </w:p>
    <w:p w14:paraId="2F13D8E7" w14:textId="39D45588" w:rsidR="005E34A9" w:rsidRDefault="005E34A9" w:rsidP="00561455">
      <w:pPr>
        <w:pStyle w:val="ListBullet"/>
      </w:pPr>
      <w:r>
        <w:t>Tracked and analyzed profitability by category or segment and products</w:t>
      </w:r>
      <w:r w:rsidR="00561455">
        <w:t xml:space="preserve"> </w:t>
      </w:r>
      <w:r>
        <w:t>group to identify opportunities to improve profitable revenue growth</w:t>
      </w:r>
    </w:p>
    <w:p w14:paraId="4AF0E4BA" w14:textId="1659DCBB" w:rsidR="005E34A9" w:rsidRDefault="005E34A9" w:rsidP="00561455">
      <w:pPr>
        <w:pStyle w:val="ListBullet"/>
      </w:pPr>
      <w:r>
        <w:t xml:space="preserve">Led product selection, </w:t>
      </w:r>
      <w:proofErr w:type="gramStart"/>
      <w:r>
        <w:t>pricing</w:t>
      </w:r>
      <w:proofErr w:type="gramEnd"/>
      <w:r>
        <w:t xml:space="preserve"> and revenue management processes over</w:t>
      </w:r>
      <w:r w:rsidR="00561455">
        <w:t xml:space="preserve"> </w:t>
      </w:r>
      <w:r>
        <w:t>14k SKU.</w:t>
      </w:r>
    </w:p>
    <w:p w14:paraId="515E9519" w14:textId="633EAF2D" w:rsidR="005E34A9" w:rsidRDefault="005E34A9" w:rsidP="00561455">
      <w:pPr>
        <w:pStyle w:val="ListBullet"/>
      </w:pPr>
      <w:r>
        <w:t>Launched new pricing strategy and implemented to all food categories</w:t>
      </w:r>
      <w:r w:rsidR="00561455">
        <w:t xml:space="preserve"> </w:t>
      </w:r>
      <w:r>
        <w:t>(%55 percent of growth compared to previous year)</w:t>
      </w:r>
    </w:p>
    <w:p w14:paraId="355341F9" w14:textId="6C6292AB" w:rsidR="005E34A9" w:rsidRDefault="005E34A9" w:rsidP="00561455">
      <w:pPr>
        <w:pStyle w:val="ListBullet"/>
      </w:pPr>
      <w:r>
        <w:t xml:space="preserve">Implemented and managed 3 different artificial </w:t>
      </w:r>
      <w:r w:rsidR="00D6078E">
        <w:t>intelligent</w:t>
      </w:r>
      <w:r>
        <w:t xml:space="preserve"> pricing tools</w:t>
      </w:r>
      <w:r w:rsidR="00561455">
        <w:t xml:space="preserve"> </w:t>
      </w:r>
      <w:r>
        <w:t xml:space="preserve">project which was Price IQ, Price </w:t>
      </w:r>
      <w:r w:rsidR="00D6078E">
        <w:t>Manager,</w:t>
      </w:r>
      <w:r>
        <w:t xml:space="preserve"> Sales IQ</w:t>
      </w:r>
    </w:p>
    <w:p w14:paraId="7C41B87B" w14:textId="56CCCA6B" w:rsidR="005E34A9" w:rsidRDefault="005E34A9" w:rsidP="00561455">
      <w:pPr>
        <w:pStyle w:val="ListBullet"/>
      </w:pPr>
      <w:r>
        <w:t>Conducted regular competitor price checks using qualified method either</w:t>
      </w:r>
      <w:r w:rsidR="00561455">
        <w:t xml:space="preserve"> </w:t>
      </w:r>
      <w:r>
        <w:t>via agreed internal sources or external company, ensure that data is</w:t>
      </w:r>
      <w:r w:rsidR="00561455">
        <w:t xml:space="preserve"> </w:t>
      </w:r>
      <w:r>
        <w:t>accurate and interpreted in the right way</w:t>
      </w:r>
    </w:p>
    <w:p w14:paraId="004F45C4" w14:textId="77777777" w:rsidR="005E34A9" w:rsidRDefault="005E34A9" w:rsidP="005E34A9">
      <w:pPr>
        <w:pStyle w:val="ListBullet"/>
      </w:pPr>
      <w:r>
        <w:t>Explored any regional differences per store and city</w:t>
      </w:r>
    </w:p>
    <w:p w14:paraId="26BB5161" w14:textId="77777777" w:rsidR="005E34A9" w:rsidRDefault="005E34A9" w:rsidP="005E34A9">
      <w:pPr>
        <w:pStyle w:val="ListBullet"/>
      </w:pPr>
      <w:r>
        <w:t>Being part of performance analysis and presentation to board</w:t>
      </w:r>
    </w:p>
    <w:p w14:paraId="26EDA871" w14:textId="59815513" w:rsidR="005E34A9" w:rsidRDefault="005E34A9" w:rsidP="006C053D">
      <w:pPr>
        <w:pStyle w:val="ListBullet"/>
      </w:pPr>
      <w:r>
        <w:t>Understood and followed general market trends and industry action which</w:t>
      </w:r>
      <w:r w:rsidR="006C053D">
        <w:t xml:space="preserve"> </w:t>
      </w:r>
      <w:r>
        <w:t>may impacts company's pricing strategy</w:t>
      </w:r>
    </w:p>
    <w:p w14:paraId="39D3C03B" w14:textId="77777777" w:rsidR="005E34A9" w:rsidRDefault="005E34A9" w:rsidP="005E34A9">
      <w:pPr>
        <w:pStyle w:val="ListBullet"/>
      </w:pPr>
      <w:r>
        <w:t>Defined analyzed and adjusted system and pricing inputs</w:t>
      </w:r>
    </w:p>
    <w:p w14:paraId="0B826FA1" w14:textId="77777777" w:rsidR="005E34A9" w:rsidRDefault="005E34A9" w:rsidP="005E34A9">
      <w:pPr>
        <w:pStyle w:val="ListBullet"/>
      </w:pPr>
      <w:r>
        <w:t>Prepared pricing reviews in weekly</w:t>
      </w:r>
    </w:p>
    <w:p w14:paraId="26011EF3" w14:textId="77777777" w:rsidR="005E34A9" w:rsidRDefault="005E34A9" w:rsidP="005E34A9">
      <w:pPr>
        <w:pStyle w:val="ListBullet"/>
      </w:pPr>
      <w:r>
        <w:t>Analyzed promo prices and regular shelf prices on the market</w:t>
      </w:r>
    </w:p>
    <w:p w14:paraId="4C6B9874" w14:textId="52BA0AF0" w:rsidR="00F155A2" w:rsidRDefault="005E34A9" w:rsidP="00AC2D43">
      <w:pPr>
        <w:pStyle w:val="ListBullet"/>
      </w:pPr>
      <w:r>
        <w:t>Collaborated closely with IT and Sales and Category team.</w:t>
      </w:r>
    </w:p>
    <w:sectPr w:rsidR="00F155A2" w:rsidSect="00617B26">
      <w:footerReference w:type="default" r:id="rId9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B058B" w14:textId="77777777" w:rsidR="00417E6D" w:rsidRDefault="00417E6D">
      <w:pPr>
        <w:spacing w:after="0"/>
      </w:pPr>
      <w:r>
        <w:separator/>
      </w:r>
    </w:p>
  </w:endnote>
  <w:endnote w:type="continuationSeparator" w:id="0">
    <w:p w14:paraId="14AB95A5" w14:textId="77777777" w:rsidR="00417E6D" w:rsidRDefault="00417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GMinchoB">
    <w:altName w:val="Yu Mincho Demibold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jaVu Sans">
    <w:altName w:val="Verdana"/>
    <w:panose1 w:val="020B0604020202020204"/>
    <w:charset w:val="00"/>
    <w:family w:val="modern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C4A84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550C4" w14:textId="77777777" w:rsidR="00417E6D" w:rsidRDefault="00417E6D">
      <w:pPr>
        <w:spacing w:after="0"/>
      </w:pPr>
      <w:r>
        <w:separator/>
      </w:r>
    </w:p>
  </w:footnote>
  <w:footnote w:type="continuationSeparator" w:id="0">
    <w:p w14:paraId="3ADEC2CE" w14:textId="77777777" w:rsidR="00417E6D" w:rsidRDefault="00417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3D051D5"/>
    <w:multiLevelType w:val="hybridMultilevel"/>
    <w:tmpl w:val="19A2D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AC1EF0"/>
    <w:multiLevelType w:val="multilevel"/>
    <w:tmpl w:val="4CF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FD060D0"/>
    <w:multiLevelType w:val="multilevel"/>
    <w:tmpl w:val="D048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5901911"/>
    <w:multiLevelType w:val="hybridMultilevel"/>
    <w:tmpl w:val="B98CC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2673432">
    <w:abstractNumId w:val="9"/>
  </w:num>
  <w:num w:numId="2" w16cid:durableId="1105271724">
    <w:abstractNumId w:val="9"/>
    <w:lvlOverride w:ilvl="0">
      <w:startOverride w:val="1"/>
    </w:lvlOverride>
  </w:num>
  <w:num w:numId="3" w16cid:durableId="543566043">
    <w:abstractNumId w:val="9"/>
    <w:lvlOverride w:ilvl="0">
      <w:startOverride w:val="1"/>
    </w:lvlOverride>
  </w:num>
  <w:num w:numId="4" w16cid:durableId="104858407">
    <w:abstractNumId w:val="9"/>
    <w:lvlOverride w:ilvl="0">
      <w:startOverride w:val="1"/>
    </w:lvlOverride>
  </w:num>
  <w:num w:numId="5" w16cid:durableId="1025787888">
    <w:abstractNumId w:val="8"/>
  </w:num>
  <w:num w:numId="6" w16cid:durableId="2118789082">
    <w:abstractNumId w:val="7"/>
  </w:num>
  <w:num w:numId="7" w16cid:durableId="464472121">
    <w:abstractNumId w:val="6"/>
  </w:num>
  <w:num w:numId="8" w16cid:durableId="1977029946">
    <w:abstractNumId w:val="5"/>
  </w:num>
  <w:num w:numId="9" w16cid:durableId="938752962">
    <w:abstractNumId w:val="4"/>
  </w:num>
  <w:num w:numId="10" w16cid:durableId="1533033108">
    <w:abstractNumId w:val="3"/>
  </w:num>
  <w:num w:numId="11" w16cid:durableId="1638606788">
    <w:abstractNumId w:val="2"/>
  </w:num>
  <w:num w:numId="12" w16cid:durableId="1289438615">
    <w:abstractNumId w:val="1"/>
  </w:num>
  <w:num w:numId="13" w16cid:durableId="1844932775">
    <w:abstractNumId w:val="0"/>
  </w:num>
  <w:num w:numId="14" w16cid:durableId="1781877616">
    <w:abstractNumId w:val="15"/>
  </w:num>
  <w:num w:numId="15" w16cid:durableId="1520003394">
    <w:abstractNumId w:val="19"/>
  </w:num>
  <w:num w:numId="16" w16cid:durableId="1554345849">
    <w:abstractNumId w:val="12"/>
  </w:num>
  <w:num w:numId="17" w16cid:durableId="30345281">
    <w:abstractNumId w:val="17"/>
  </w:num>
  <w:num w:numId="18" w16cid:durableId="1552955350">
    <w:abstractNumId w:val="10"/>
  </w:num>
  <w:num w:numId="19" w16cid:durableId="1554349539">
    <w:abstractNumId w:val="23"/>
  </w:num>
  <w:num w:numId="20" w16cid:durableId="428741593">
    <w:abstractNumId w:val="20"/>
  </w:num>
  <w:num w:numId="21" w16cid:durableId="1927297680">
    <w:abstractNumId w:val="11"/>
  </w:num>
  <w:num w:numId="22" w16cid:durableId="1315990156">
    <w:abstractNumId w:val="16"/>
  </w:num>
  <w:num w:numId="23" w16cid:durableId="2056543481">
    <w:abstractNumId w:val="22"/>
  </w:num>
  <w:num w:numId="24" w16cid:durableId="1938173810">
    <w:abstractNumId w:val="21"/>
  </w:num>
  <w:num w:numId="25" w16cid:durableId="1526409325">
    <w:abstractNumId w:val="13"/>
  </w:num>
  <w:num w:numId="26" w16cid:durableId="1747342829">
    <w:abstractNumId w:val="18"/>
  </w:num>
  <w:num w:numId="27" w16cid:durableId="604575209">
    <w:abstractNumId w:val="11"/>
  </w:num>
  <w:num w:numId="28" w16cid:durableId="8625217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00"/>
    <w:rsid w:val="000071DB"/>
    <w:rsid w:val="00010C22"/>
    <w:rsid w:val="00026EFF"/>
    <w:rsid w:val="0003597E"/>
    <w:rsid w:val="000A4F59"/>
    <w:rsid w:val="000F0EF2"/>
    <w:rsid w:val="00107ADD"/>
    <w:rsid w:val="00111CF3"/>
    <w:rsid w:val="0011738E"/>
    <w:rsid w:val="001230ED"/>
    <w:rsid w:val="00141A4C"/>
    <w:rsid w:val="001723B7"/>
    <w:rsid w:val="001B1E7C"/>
    <w:rsid w:val="001B29CF"/>
    <w:rsid w:val="001C4736"/>
    <w:rsid w:val="001E67B1"/>
    <w:rsid w:val="002207A3"/>
    <w:rsid w:val="00252F89"/>
    <w:rsid w:val="00253617"/>
    <w:rsid w:val="00265569"/>
    <w:rsid w:val="0028123B"/>
    <w:rsid w:val="0028220F"/>
    <w:rsid w:val="00291870"/>
    <w:rsid w:val="002B4A5F"/>
    <w:rsid w:val="002C00EA"/>
    <w:rsid w:val="002F6CBB"/>
    <w:rsid w:val="00317CF9"/>
    <w:rsid w:val="003452EB"/>
    <w:rsid w:val="00356C14"/>
    <w:rsid w:val="003810F0"/>
    <w:rsid w:val="003A6C42"/>
    <w:rsid w:val="003D65B4"/>
    <w:rsid w:val="0040690D"/>
    <w:rsid w:val="00417E6D"/>
    <w:rsid w:val="0044626A"/>
    <w:rsid w:val="00561455"/>
    <w:rsid w:val="005E34A9"/>
    <w:rsid w:val="006040D5"/>
    <w:rsid w:val="006124E2"/>
    <w:rsid w:val="00617B26"/>
    <w:rsid w:val="006270A9"/>
    <w:rsid w:val="006326D9"/>
    <w:rsid w:val="00643B7B"/>
    <w:rsid w:val="00647594"/>
    <w:rsid w:val="00675956"/>
    <w:rsid w:val="00676B77"/>
    <w:rsid w:val="00681034"/>
    <w:rsid w:val="006B29B4"/>
    <w:rsid w:val="006B7204"/>
    <w:rsid w:val="006C053D"/>
    <w:rsid w:val="00746AD4"/>
    <w:rsid w:val="00756866"/>
    <w:rsid w:val="0078058B"/>
    <w:rsid w:val="00796E5A"/>
    <w:rsid w:val="007A4A9E"/>
    <w:rsid w:val="007D6791"/>
    <w:rsid w:val="007E22D7"/>
    <w:rsid w:val="00816216"/>
    <w:rsid w:val="008569CF"/>
    <w:rsid w:val="0087734B"/>
    <w:rsid w:val="008973D8"/>
    <w:rsid w:val="008B3E63"/>
    <w:rsid w:val="008D6E60"/>
    <w:rsid w:val="00910A3E"/>
    <w:rsid w:val="009C6EF4"/>
    <w:rsid w:val="009D5933"/>
    <w:rsid w:val="009F7F06"/>
    <w:rsid w:val="00A1338F"/>
    <w:rsid w:val="00A43500"/>
    <w:rsid w:val="00A4621F"/>
    <w:rsid w:val="00AC19CC"/>
    <w:rsid w:val="00AC2D43"/>
    <w:rsid w:val="00AD50AF"/>
    <w:rsid w:val="00AE2180"/>
    <w:rsid w:val="00AE5D33"/>
    <w:rsid w:val="00AF20A8"/>
    <w:rsid w:val="00B239FF"/>
    <w:rsid w:val="00BD768D"/>
    <w:rsid w:val="00C02BC0"/>
    <w:rsid w:val="00C0781E"/>
    <w:rsid w:val="00C5617D"/>
    <w:rsid w:val="00C61F8E"/>
    <w:rsid w:val="00CC37F0"/>
    <w:rsid w:val="00CD7EAE"/>
    <w:rsid w:val="00D00A98"/>
    <w:rsid w:val="00D03D3F"/>
    <w:rsid w:val="00D6078E"/>
    <w:rsid w:val="00DA144F"/>
    <w:rsid w:val="00DC3AA9"/>
    <w:rsid w:val="00DD37EA"/>
    <w:rsid w:val="00E00277"/>
    <w:rsid w:val="00E153EC"/>
    <w:rsid w:val="00E226E4"/>
    <w:rsid w:val="00E820EA"/>
    <w:rsid w:val="00E83E4B"/>
    <w:rsid w:val="00EA36DF"/>
    <w:rsid w:val="00ED5BCA"/>
    <w:rsid w:val="00F1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F7EC9"/>
  <w15:chartTrackingRefBased/>
  <w15:docId w15:val="{DE0F0453-DAB0-4D80-9B59-30164B1D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customStyle="1" w:styleId="Default">
    <w:name w:val="Default"/>
    <w:rsid w:val="00A43500"/>
    <w:pPr>
      <w:autoSpaceDE w:val="0"/>
      <w:autoSpaceDN w:val="0"/>
      <w:adjustRightInd w:val="0"/>
      <w:spacing w:after="0"/>
    </w:pPr>
    <w:rPr>
      <w:rFonts w:ascii="DejaVu Sans" w:hAnsi="DejaVu Sans" w:cs="DejaVu Sans"/>
      <w:color w:val="000000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2C00E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810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6AD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746A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6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ygutaskinn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er%20Zakharia\Downloads\tf0291888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814F95BE414BB7B0AE1692EFB72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11397-E85E-4D1F-BBD1-F6AA8FE2F729}"/>
      </w:docPartPr>
      <w:docPartBody>
        <w:p w:rsidR="00BB348F" w:rsidRDefault="001C4E06">
          <w:pPr>
            <w:pStyle w:val="D7814F95BE414BB7B0AE1692EFB72E2B"/>
          </w:pPr>
          <w:r>
            <w:t>Objective</w:t>
          </w:r>
        </w:p>
      </w:docPartBody>
    </w:docPart>
    <w:docPart>
      <w:docPartPr>
        <w:name w:val="FF36083BFAE3411AB4A7DA6BE3B24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32AAE-4479-4777-A36F-998D09549942}"/>
      </w:docPartPr>
      <w:docPartBody>
        <w:p w:rsidR="00BB348F" w:rsidRDefault="001C4E06">
          <w:pPr>
            <w:pStyle w:val="FF36083BFAE3411AB4A7DA6BE3B243F5"/>
          </w:pPr>
          <w:r>
            <w:t>Education</w:t>
          </w:r>
        </w:p>
      </w:docPartBody>
    </w:docPart>
    <w:docPart>
      <w:docPartPr>
        <w:name w:val="89C92C9B89504550A55D3A773053C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DBF4F-12BF-4265-994E-1286DB92C399}"/>
      </w:docPartPr>
      <w:docPartBody>
        <w:p w:rsidR="00BB348F" w:rsidRDefault="001C4E06" w:rsidP="001C4E06">
          <w:pPr>
            <w:pStyle w:val="89C92C9B89504550A55D3A773053C6CE"/>
          </w:pPr>
          <w:r>
            <w:t>Skills &amp; Abilities</w:t>
          </w:r>
        </w:p>
      </w:docPartBody>
    </w:docPart>
    <w:docPart>
      <w:docPartPr>
        <w:name w:val="70E679EEAAD440068C04E8CB1B560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E4F6F-F353-4CE2-A101-09ECA626D2C4}"/>
      </w:docPartPr>
      <w:docPartBody>
        <w:p w:rsidR="00BB348F" w:rsidRDefault="001C4E06" w:rsidP="001C4E06">
          <w:pPr>
            <w:pStyle w:val="70E679EEAAD440068C04E8CB1B56034B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GMinchoB">
    <w:altName w:val="Yu Mincho Demibold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jaVu Sans">
    <w:altName w:val="Verdana"/>
    <w:panose1 w:val="020B0604020202020204"/>
    <w:charset w:val="00"/>
    <w:family w:val="modern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06"/>
    <w:rsid w:val="001C4E06"/>
    <w:rsid w:val="00272389"/>
    <w:rsid w:val="00485232"/>
    <w:rsid w:val="0050051A"/>
    <w:rsid w:val="005C5363"/>
    <w:rsid w:val="00981B9B"/>
    <w:rsid w:val="00BB348F"/>
    <w:rsid w:val="00E7531E"/>
    <w:rsid w:val="00F0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814F95BE414BB7B0AE1692EFB72E2B">
    <w:name w:val="D7814F95BE414BB7B0AE1692EFB72E2B"/>
  </w:style>
  <w:style w:type="paragraph" w:customStyle="1" w:styleId="FF36083BFAE3411AB4A7DA6BE3B243F5">
    <w:name w:val="FF36083BFAE3411AB4A7DA6BE3B243F5"/>
  </w:style>
  <w:style w:type="paragraph" w:customStyle="1" w:styleId="89C92C9B89504550A55D3A773053C6CE">
    <w:name w:val="89C92C9B89504550A55D3A773053C6CE"/>
    <w:rsid w:val="001C4E06"/>
  </w:style>
  <w:style w:type="paragraph" w:customStyle="1" w:styleId="70E679EEAAD440068C04E8CB1B56034B">
    <w:name w:val="70E679EEAAD440068C04E8CB1B56034B"/>
    <w:rsid w:val="001C4E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C9C02-269A-4556-965E-C2F7894C9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C:\Users\Roger Zakharia\Downloads\tf02918880_win32.dotx</Template>
  <TotalTime>23</TotalTime>
  <Pages>3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Duygu Taskin</dc:creator>
  <cp:keywords/>
  <cp:lastModifiedBy>Duygu Taskin</cp:lastModifiedBy>
  <cp:revision>3</cp:revision>
  <dcterms:created xsi:type="dcterms:W3CDTF">2023-10-20T18:14:00Z</dcterms:created>
  <dcterms:modified xsi:type="dcterms:W3CDTF">2023-10-20T18:35:00Z</dcterms:modified>
  <cp:version/>
</cp:coreProperties>
</file>